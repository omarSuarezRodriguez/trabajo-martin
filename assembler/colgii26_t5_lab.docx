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5DD09" w14:textId="77777777" w:rsidR="00455212" w:rsidRDefault="00455212" w:rsidP="00455212">
      <w:pPr>
        <w:pStyle w:val="TtuloApartado1sinnivel"/>
      </w:pPr>
      <w:r w:rsidRPr="00951D1A">
        <w:t>Laboratorio #1: Simulación y optimización de un programa en un procesador escalar segmentado</w:t>
      </w:r>
    </w:p>
    <w:p w14:paraId="617D6DCC" w14:textId="77777777" w:rsidR="00455212" w:rsidRDefault="00455212" w:rsidP="00455212">
      <w:pPr>
        <w:jc w:val="left"/>
        <w:rPr>
          <w:rFonts w:cs="UnitOT-Light"/>
          <w:szCs w:val="22"/>
        </w:rPr>
      </w:pPr>
    </w:p>
    <w:p w14:paraId="23EA088C" w14:textId="77777777" w:rsidR="00455212" w:rsidRPr="006732B3" w:rsidRDefault="00455212" w:rsidP="00455212">
      <w:pPr>
        <w:pStyle w:val="TtuloApartado3"/>
      </w:pPr>
      <w:r w:rsidRPr="006732B3">
        <w:t>Preparación para el laboratorio</w:t>
      </w:r>
    </w:p>
    <w:p w14:paraId="6562B058" w14:textId="65A5BB07" w:rsidR="00F643DE" w:rsidRDefault="00F643DE" w:rsidP="00872BA9">
      <w:r>
        <w:t xml:space="preserve">Para poder realizar la práctica de </w:t>
      </w:r>
      <w:r w:rsidRPr="006732B3">
        <w:t>laboratorio</w:t>
      </w:r>
      <w:r w:rsidR="00455212" w:rsidRPr="006732B3">
        <w:t xml:space="preserve"> deberá</w:t>
      </w:r>
      <w:r w:rsidR="00872BA9">
        <w:t xml:space="preserve"> usarse </w:t>
      </w:r>
      <w:r w:rsidR="00FD1B45">
        <w:t>el</w:t>
      </w:r>
      <w:r w:rsidR="00872BA9">
        <w:t xml:space="preserve"> MARS (MIPS </w:t>
      </w:r>
      <w:proofErr w:type="spellStart"/>
      <w:r w:rsidR="00872BA9">
        <w:t>Assembler</w:t>
      </w:r>
      <w:proofErr w:type="spellEnd"/>
      <w:r w:rsidR="00872BA9">
        <w:t xml:space="preserve"> and </w:t>
      </w:r>
      <w:proofErr w:type="spellStart"/>
      <w:r w:rsidR="00872BA9">
        <w:t>Runtime</w:t>
      </w:r>
      <w:proofErr w:type="spellEnd"/>
      <w:r w:rsidR="00872BA9">
        <w:t xml:space="preserve"> Simulator), que básicamente es un IDE para MIPS.  El archivo con el cual podrá ejecutar la actividad es un archivo </w:t>
      </w:r>
      <w:proofErr w:type="spellStart"/>
      <w:r w:rsidR="00872BA9" w:rsidRPr="00872BA9">
        <w:t>Executable</w:t>
      </w:r>
      <w:proofErr w:type="spellEnd"/>
      <w:r w:rsidR="00872BA9" w:rsidRPr="00872BA9">
        <w:t xml:space="preserve"> Jar File (.</w:t>
      </w:r>
      <w:proofErr w:type="spellStart"/>
      <w:r w:rsidR="00872BA9" w:rsidRPr="00872BA9">
        <w:t>jar</w:t>
      </w:r>
      <w:proofErr w:type="spellEnd"/>
      <w:r w:rsidR="00872BA9" w:rsidRPr="00872BA9">
        <w:t>)</w:t>
      </w:r>
      <w:r w:rsidR="00872BA9">
        <w:t xml:space="preserve"> </w:t>
      </w:r>
      <w:r w:rsidR="001F0D4E">
        <w:t>que tiene</w:t>
      </w:r>
      <w:r w:rsidR="00872BA9">
        <w:t xml:space="preserve"> como nombre: M</w:t>
      </w:r>
      <w:r w:rsidR="00872BA9" w:rsidRPr="00872BA9">
        <w:t>ars4_5</w:t>
      </w:r>
      <w:r w:rsidR="00872BA9">
        <w:t xml:space="preserve"> y que se encuentra en la siguiente carpeta: </w:t>
      </w:r>
    </w:p>
    <w:p w14:paraId="0C867E37" w14:textId="1EA4B330" w:rsidR="00872BA9" w:rsidRDefault="00872BA9" w:rsidP="00872BA9"/>
    <w:p w14:paraId="2F7AFC8C" w14:textId="3A694CEA" w:rsidR="00872BA9" w:rsidRDefault="00872BA9" w:rsidP="00872BA9">
      <w:r w:rsidRPr="00872BA9">
        <w:rPr>
          <w:noProof/>
        </w:rPr>
        <w:drawing>
          <wp:inline distT="0" distB="0" distL="0" distR="0" wp14:anchorId="1E658738" wp14:editId="4CAE3CE7">
            <wp:extent cx="5219700" cy="2043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22" cy="204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79E2" w14:textId="61245965" w:rsidR="00872BA9" w:rsidRDefault="00872BA9" w:rsidP="00872BA9">
      <w:r>
        <w:t>Dentro de las características de esta aplicación encontramos:</w:t>
      </w:r>
    </w:p>
    <w:p w14:paraId="4A865F04" w14:textId="77777777" w:rsidR="00872BA9" w:rsidRDefault="00872BA9" w:rsidP="00872BA9"/>
    <w:p w14:paraId="34C4B84C" w14:textId="3D236BB9" w:rsidR="00872BA9" w:rsidRDefault="00872BA9" w:rsidP="00872BA9">
      <w:pPr>
        <w:pStyle w:val="Prrafodelista"/>
        <w:numPr>
          <w:ilvl w:val="0"/>
          <w:numId w:val="25"/>
        </w:numPr>
      </w:pPr>
      <w:r>
        <w:t>Interfaz gráfica de usuario con control "apuntar y hacer clic" y editor integrado.</w:t>
      </w:r>
    </w:p>
    <w:p w14:paraId="7B8C2DDF" w14:textId="12E85E91" w:rsidR="00872BA9" w:rsidRDefault="00872BA9" w:rsidP="00872BA9">
      <w:pPr>
        <w:pStyle w:val="Prrafodelista"/>
        <w:numPr>
          <w:ilvl w:val="0"/>
          <w:numId w:val="25"/>
        </w:numPr>
      </w:pPr>
      <w:r>
        <w:t>Valores de registro y memoria fácilmente editables, similares a los de una hoja de cálculo.</w:t>
      </w:r>
    </w:p>
    <w:p w14:paraId="70A63D84" w14:textId="04336132" w:rsidR="00872BA9" w:rsidRDefault="00872BA9" w:rsidP="00872BA9">
      <w:pPr>
        <w:pStyle w:val="Prrafodelista"/>
        <w:numPr>
          <w:ilvl w:val="0"/>
          <w:numId w:val="25"/>
        </w:numPr>
      </w:pPr>
      <w:r>
        <w:t>Visualización de valores en hexadecimal o decimal.</w:t>
      </w:r>
    </w:p>
    <w:p w14:paraId="044E7C74" w14:textId="4224626D" w:rsidR="00872BA9" w:rsidRDefault="00872BA9" w:rsidP="00872BA9">
      <w:pPr>
        <w:pStyle w:val="Prrafodelista"/>
        <w:numPr>
          <w:ilvl w:val="0"/>
          <w:numId w:val="25"/>
        </w:numPr>
      </w:pPr>
      <w:r>
        <w:t>Modo de línea de comandos para que los instructores prueben y evalúen fácilmente muchos programas.</w:t>
      </w:r>
    </w:p>
    <w:p w14:paraId="410E3695" w14:textId="08E0D055" w:rsidR="00872BA9" w:rsidRDefault="00872BA9" w:rsidP="00872BA9">
      <w:pPr>
        <w:pStyle w:val="Prrafodelista"/>
        <w:numPr>
          <w:ilvl w:val="0"/>
          <w:numId w:val="25"/>
        </w:numPr>
      </w:pPr>
      <w:r>
        <w:lastRenderedPageBreak/>
        <w:t>Registros de coma flotante, coprocesador1 y coprocesador2. Herramienta estándar: visualización y edición a nivel de bits de los registros de coma flotante de 32 bits (captura de pantalla).</w:t>
      </w:r>
    </w:p>
    <w:p w14:paraId="0BBC1A1F" w14:textId="53360250" w:rsidR="00872BA9" w:rsidRDefault="00872BA9" w:rsidP="00353070">
      <w:pPr>
        <w:pStyle w:val="Prrafodelista"/>
        <w:numPr>
          <w:ilvl w:val="0"/>
          <w:numId w:val="25"/>
        </w:numPr>
      </w:pPr>
      <w:r>
        <w:t>Ejecución en un solo paso a velocidad variable.</w:t>
      </w:r>
    </w:p>
    <w:p w14:paraId="4A42DC0C" w14:textId="5B6E9A54" w:rsidR="00872BA9" w:rsidRDefault="00872BA9" w:rsidP="00872BA9">
      <w:pPr>
        <w:pStyle w:val="Prrafodelista"/>
        <w:numPr>
          <w:ilvl w:val="0"/>
          <w:numId w:val="25"/>
        </w:numPr>
      </w:pPr>
      <w:r>
        <w:t>Utilidad "Tool" para el control MIPS de dispositivos simulados. Herramienta estándar: Caché.</w:t>
      </w:r>
    </w:p>
    <w:p w14:paraId="46D59FE6" w14:textId="77777777" w:rsidR="00FD1B45" w:rsidRDefault="00FD1B45" w:rsidP="00872BA9"/>
    <w:p w14:paraId="0B2E1CB8" w14:textId="26A1B0FD" w:rsidR="00C55715" w:rsidRDefault="00FD1B45" w:rsidP="00872BA9">
      <w:r>
        <w:t>Adicionalmente, en la carpeta de documentación del curso se cargarán los siguientes documentos necesarios para la realización del laboratorio:</w:t>
      </w:r>
    </w:p>
    <w:p w14:paraId="052B4F92" w14:textId="77777777" w:rsidR="00FD1B45" w:rsidRDefault="00FD1B45" w:rsidP="00872BA9"/>
    <w:p w14:paraId="10E2B14D" w14:textId="5B64F600" w:rsidR="00FD1B45" w:rsidRDefault="00FD1B45" w:rsidP="00FD1B45">
      <w:pPr>
        <w:pStyle w:val="Prrafodelista"/>
        <w:numPr>
          <w:ilvl w:val="0"/>
          <w:numId w:val="27"/>
        </w:numPr>
      </w:pPr>
      <w:r>
        <w:t>Conceptos Básicos del Laboratorio: Arquitecturas Segmentadas (archivo PDF)</w:t>
      </w:r>
    </w:p>
    <w:p w14:paraId="082C967D" w14:textId="34D28FBD" w:rsidR="00FD1B45" w:rsidRDefault="00FD1B45" w:rsidP="00FD1B45">
      <w:pPr>
        <w:pStyle w:val="Prrafodelista"/>
        <w:numPr>
          <w:ilvl w:val="0"/>
          <w:numId w:val="27"/>
        </w:numPr>
      </w:pPr>
      <w:r>
        <w:t>Guía de Laboratorio: Optimización en Procesadores Segmentados (archivo PDF)</w:t>
      </w:r>
    </w:p>
    <w:p w14:paraId="6C7526CC" w14:textId="6C8B1166" w:rsidR="00FD1B45" w:rsidRDefault="00FD1B45" w:rsidP="00FD1B45">
      <w:pPr>
        <w:pStyle w:val="Prrafodelista"/>
        <w:numPr>
          <w:ilvl w:val="0"/>
          <w:numId w:val="27"/>
        </w:numPr>
      </w:pPr>
      <w:r>
        <w:t>Plantilla Informe (archivo MD)</w:t>
      </w:r>
    </w:p>
    <w:p w14:paraId="304F0808" w14:textId="1CE4ABB9" w:rsidR="00FD1B45" w:rsidRDefault="00FD1B45" w:rsidP="00FD1B45">
      <w:pPr>
        <w:pStyle w:val="Prrafodelista"/>
        <w:numPr>
          <w:ilvl w:val="0"/>
          <w:numId w:val="27"/>
        </w:numPr>
      </w:pPr>
      <w:r>
        <w:t>Tutorial MARS (archivo PDF)</w:t>
      </w:r>
    </w:p>
    <w:p w14:paraId="24224485" w14:textId="546CCEDF" w:rsidR="00225C24" w:rsidRDefault="00225C24" w:rsidP="00FD1B45">
      <w:pPr>
        <w:pStyle w:val="Prrafodelista"/>
        <w:numPr>
          <w:ilvl w:val="0"/>
          <w:numId w:val="27"/>
        </w:numPr>
      </w:pPr>
      <w:r w:rsidRPr="00225C24">
        <w:t xml:space="preserve">Guía Rápida de Instrucciones MIPS </w:t>
      </w:r>
      <w:proofErr w:type="spellStart"/>
      <w:r w:rsidRPr="00225C24">
        <w:t>Assembler</w:t>
      </w:r>
      <w:proofErr w:type="spellEnd"/>
      <w:r>
        <w:t xml:space="preserve"> (archivo PDF)</w:t>
      </w:r>
    </w:p>
    <w:p w14:paraId="2A1BFD69" w14:textId="0C3D6E72" w:rsidR="00225C24" w:rsidRDefault="00225C24" w:rsidP="00FD1B45">
      <w:pPr>
        <w:pStyle w:val="Prrafodelista"/>
        <w:numPr>
          <w:ilvl w:val="0"/>
          <w:numId w:val="27"/>
        </w:numPr>
      </w:pPr>
      <w:r>
        <w:t xml:space="preserve">Archivo con el código </w:t>
      </w:r>
      <w:proofErr w:type="spellStart"/>
      <w:r>
        <w:t>Assembler</w:t>
      </w:r>
      <w:proofErr w:type="spellEnd"/>
      <w:r>
        <w:t xml:space="preserve"> (programa_base.asm)</w:t>
      </w:r>
    </w:p>
    <w:p w14:paraId="0ACFE0B6" w14:textId="77777777" w:rsidR="00FD1B45" w:rsidRPr="00FD1B45" w:rsidRDefault="00FD1B45" w:rsidP="00872BA9"/>
    <w:p w14:paraId="02008876" w14:textId="0D6F8AD7" w:rsidR="00872BA9" w:rsidRPr="00C55715" w:rsidRDefault="00C55715" w:rsidP="00872BA9">
      <w:pPr>
        <w:rPr>
          <w:b/>
          <w:bCs/>
        </w:rPr>
      </w:pPr>
      <w:r>
        <w:rPr>
          <w:b/>
          <w:bCs/>
        </w:rPr>
        <w:t>Conceptos Previos</w:t>
      </w:r>
    </w:p>
    <w:p w14:paraId="53963F0F" w14:textId="0B6ED044" w:rsidR="00C55715" w:rsidRPr="00C55715" w:rsidRDefault="00C55715" w:rsidP="00C55715">
      <w:pPr>
        <w:pStyle w:val="TtuloApartado3"/>
        <w:rPr>
          <w:b w:val="0"/>
          <w:bCs/>
        </w:rPr>
      </w:pPr>
      <w:proofErr w:type="spellStart"/>
      <w:r w:rsidRPr="00C55715">
        <w:t>Assembler</w:t>
      </w:r>
      <w:proofErr w:type="spellEnd"/>
      <w:r>
        <w:rPr>
          <w:b w:val="0"/>
          <w:bCs/>
        </w:rPr>
        <w:t>:</w:t>
      </w:r>
      <w:r w:rsidRPr="00C55715">
        <w:rPr>
          <w:b w:val="0"/>
          <w:bCs/>
        </w:rPr>
        <w:t xml:space="preserve"> es un lenguaje de programación de bajo nivel (también conocido como ensamblador) que se utiliza para escribir programas que se ejecutan directamente en un </w:t>
      </w:r>
      <w:r>
        <w:rPr>
          <w:b w:val="0"/>
          <w:bCs/>
        </w:rPr>
        <w:t>computador</w:t>
      </w:r>
      <w:r w:rsidRPr="00C55715">
        <w:rPr>
          <w:b w:val="0"/>
          <w:bCs/>
        </w:rPr>
        <w:t xml:space="preserve"> o en otros dispositivos electrónicos. Los programas escritos en ensamblador son traducidos a lenguaje de máquina, que es el lenguaje que entiende el procesador del </w:t>
      </w:r>
      <w:r>
        <w:rPr>
          <w:b w:val="0"/>
          <w:bCs/>
        </w:rPr>
        <w:t>computador</w:t>
      </w:r>
      <w:r w:rsidRPr="00C55715">
        <w:rPr>
          <w:b w:val="0"/>
          <w:bCs/>
        </w:rPr>
        <w:t>.</w:t>
      </w:r>
    </w:p>
    <w:p w14:paraId="45FDF4A5" w14:textId="77777777" w:rsidR="00C55715" w:rsidRPr="00C55715" w:rsidRDefault="00C55715" w:rsidP="00C55715">
      <w:pPr>
        <w:pStyle w:val="TtuloApartado3"/>
        <w:rPr>
          <w:b w:val="0"/>
          <w:bCs/>
        </w:rPr>
      </w:pPr>
    </w:p>
    <w:p w14:paraId="786E5FE1" w14:textId="341169A1" w:rsidR="00C55715" w:rsidRDefault="00C55715" w:rsidP="00C55715">
      <w:pPr>
        <w:pStyle w:val="TtuloApartado3"/>
        <w:rPr>
          <w:b w:val="0"/>
          <w:bCs/>
        </w:rPr>
      </w:pPr>
      <w:r w:rsidRPr="00C55715">
        <w:rPr>
          <w:b w:val="0"/>
          <w:bCs/>
        </w:rPr>
        <w:t xml:space="preserve">A diferencia de los lenguajes de programación de alto nivel, como C++ o Java, que se enfocan en la abstracción y la simplificación del proceso de programación, el ensamblador es un lenguaje de programación muy cercano a la arquitectura del procesador. Esto significa que los programas escritos en ensamblador son muy </w:t>
      </w:r>
      <w:r w:rsidRPr="00C55715">
        <w:rPr>
          <w:b w:val="0"/>
          <w:bCs/>
        </w:rPr>
        <w:lastRenderedPageBreak/>
        <w:t>eficientes y rápidos, ya que se aprovechan al máximo las capacidades del procesador y se pueden controlar todos los detalles del hardware.</w:t>
      </w:r>
      <w:r>
        <w:rPr>
          <w:b w:val="0"/>
          <w:bCs/>
        </w:rPr>
        <w:t xml:space="preserve">  Los archivos de este lenguaje tienen la extensión *.</w:t>
      </w:r>
      <w:proofErr w:type="spellStart"/>
      <w:r>
        <w:rPr>
          <w:b w:val="0"/>
          <w:bCs/>
        </w:rPr>
        <w:t>asm</w:t>
      </w:r>
      <w:proofErr w:type="spellEnd"/>
    </w:p>
    <w:p w14:paraId="54829B37" w14:textId="77777777" w:rsidR="00C55715" w:rsidRPr="00C55715" w:rsidRDefault="00C55715" w:rsidP="00C55715"/>
    <w:p w14:paraId="38687FCC" w14:textId="50B63079" w:rsidR="00455212" w:rsidRPr="00951D1A" w:rsidRDefault="00455212" w:rsidP="00455212">
      <w:pPr>
        <w:pStyle w:val="TtuloApartado3"/>
      </w:pPr>
      <w:r w:rsidRPr="00951D1A">
        <w:t>Descripción del laboratorio</w:t>
      </w:r>
    </w:p>
    <w:p w14:paraId="41AB235A" w14:textId="24A3A747" w:rsidR="0008066D" w:rsidRDefault="00455212" w:rsidP="008A5288">
      <w:r w:rsidRPr="005454EE">
        <w:t>En esta práctica vamos a trabajar</w:t>
      </w:r>
      <w:r w:rsidR="008A5288">
        <w:t xml:space="preserve"> con un lenguaje de programación de bajo nivel llamado</w:t>
      </w:r>
      <w:r w:rsidR="00F643DE">
        <w:t xml:space="preserve"> </w:t>
      </w:r>
      <w:proofErr w:type="spellStart"/>
      <w:r w:rsidR="00F643DE">
        <w:t>Assembler</w:t>
      </w:r>
      <w:proofErr w:type="spellEnd"/>
      <w:r w:rsidR="00225C24">
        <w:t xml:space="preserve"> siguiendo cada uno de los pasos propuestos en el documento llamado Guia_laboratorio.pdf</w:t>
      </w:r>
      <w:r w:rsidR="008A5288">
        <w:t>.</w:t>
      </w:r>
      <w:r w:rsidR="00F643DE">
        <w:t xml:space="preserve"> </w:t>
      </w:r>
    </w:p>
    <w:p w14:paraId="5B327598" w14:textId="0AA947C4" w:rsidR="001F0D4E" w:rsidRPr="006732B3" w:rsidRDefault="001F0D4E" w:rsidP="00D85FD7">
      <w:pPr>
        <w:pStyle w:val="Prrafodelista"/>
      </w:pPr>
    </w:p>
    <w:p w14:paraId="32974FC0" w14:textId="77777777" w:rsidR="00455212" w:rsidRPr="00951D1A" w:rsidRDefault="00455212" w:rsidP="00455212">
      <w:pPr>
        <w:pStyle w:val="TtuloApartado3"/>
      </w:pPr>
      <w:r w:rsidRPr="00951D1A">
        <w:t>Entrega del laboratorio</w:t>
      </w:r>
    </w:p>
    <w:p w14:paraId="25B20952" w14:textId="572D3F8C" w:rsidR="00280928" w:rsidRDefault="0008066D" w:rsidP="004B36E6">
      <w:r>
        <w:t xml:space="preserve">Todos los lineamientos de entrega deben cumplirse para la revisión y evaluación de la actividad. </w:t>
      </w:r>
      <w:r w:rsidR="00F134B4">
        <w:t xml:space="preserve">Esto significan que, se debe llevar a cabo todos los pasos de la guía del laboratorio y presenta la actividad utilizando el archivo llamado </w:t>
      </w:r>
      <w:proofErr w:type="spellStart"/>
      <w:r w:rsidR="00F134B4">
        <w:t>Plantilla_Informe</w:t>
      </w:r>
      <w:proofErr w:type="spellEnd"/>
      <w:r w:rsidR="00F134B4">
        <w:t xml:space="preserve"> en formato PDF.</w:t>
      </w:r>
    </w:p>
    <w:p w14:paraId="78F2159F" w14:textId="77777777" w:rsidR="00F134B4" w:rsidRDefault="00F134B4" w:rsidP="004B36E6"/>
    <w:p w14:paraId="77B21875" w14:textId="569C5AD2" w:rsidR="004B36E6" w:rsidRDefault="0008066D" w:rsidP="004B36E6">
      <w:r>
        <w:t xml:space="preserve">Lo primero que se debe realizar antes de hacer el envío de la actividad es cargar </w:t>
      </w:r>
      <w:r w:rsidR="00684BF6">
        <w:t xml:space="preserve">los dos </w:t>
      </w:r>
      <w:r>
        <w:t>scripts</w:t>
      </w:r>
      <w:r w:rsidR="00684BF6">
        <w:t xml:space="preserve"> de la actividad en formato *.</w:t>
      </w:r>
      <w:proofErr w:type="spellStart"/>
      <w:r w:rsidR="00684BF6">
        <w:t>asm</w:t>
      </w:r>
      <w:proofErr w:type="spellEnd"/>
      <w:r>
        <w:t xml:space="preserve"> (</w:t>
      </w:r>
      <w:proofErr w:type="spellStart"/>
      <w:r w:rsidR="00684BF6">
        <w:t>programa_base</w:t>
      </w:r>
      <w:proofErr w:type="spellEnd"/>
      <w:r w:rsidR="00684BF6">
        <w:t xml:space="preserve"> y </w:t>
      </w:r>
      <w:proofErr w:type="spellStart"/>
      <w:r w:rsidR="00684BF6">
        <w:t>programa_optimizado</w:t>
      </w:r>
      <w:proofErr w:type="spellEnd"/>
      <w:r>
        <w:t xml:space="preserve">) </w:t>
      </w:r>
      <w:r w:rsidR="00684BF6">
        <w:t>en</w:t>
      </w:r>
      <w:r>
        <w:t xml:space="preserve"> GitHub, y compartir el enlace del repositorio en el documento</w:t>
      </w:r>
      <w:r w:rsidR="00684BF6">
        <w:t xml:space="preserve"> llamado </w:t>
      </w:r>
      <w:proofErr w:type="spellStart"/>
      <w:r w:rsidR="00684BF6">
        <w:t>Plantilla_Informe</w:t>
      </w:r>
      <w:proofErr w:type="spellEnd"/>
      <w:r w:rsidR="00684BF6">
        <w:t xml:space="preserve"> </w:t>
      </w:r>
      <w:r>
        <w:t xml:space="preserve">para validar el código de la actividad.  </w:t>
      </w:r>
      <w:r w:rsidR="00684BF6">
        <w:t>Es importante que el nombre del repositorio tenga la siguiente nomenclatura:  nombre-apellido-estructura-</w:t>
      </w:r>
      <w:r w:rsidR="00280928">
        <w:t>computadores-</w:t>
      </w:r>
      <w:r w:rsidR="00684BF6">
        <w:t xml:space="preserve">act01. </w:t>
      </w:r>
      <w:r w:rsidR="00D85FD7">
        <w:t>Cada uno de los scripts debe ser presentado en archivos independientes</w:t>
      </w:r>
      <w:r w:rsidR="00323ACA">
        <w:t xml:space="preserve">.  </w:t>
      </w:r>
      <w:r w:rsidR="00323ACA" w:rsidRPr="00323ACA">
        <w:rPr>
          <w:b/>
          <w:bCs/>
          <w:color w:val="EE0000"/>
        </w:rPr>
        <w:t>Para que sea evaluada la actividad los scripts deben estar cargados en GitHub</w:t>
      </w:r>
      <w:r w:rsidR="0099260E">
        <w:rPr>
          <w:b/>
          <w:bCs/>
          <w:color w:val="EE0000"/>
        </w:rPr>
        <w:t xml:space="preserve"> y la actividad presentada </w:t>
      </w:r>
      <w:r w:rsidR="00684BF6">
        <w:rPr>
          <w:b/>
          <w:bCs/>
          <w:color w:val="EE0000"/>
        </w:rPr>
        <w:t xml:space="preserve">utilizando la </w:t>
      </w:r>
      <w:proofErr w:type="spellStart"/>
      <w:r w:rsidR="00684BF6">
        <w:rPr>
          <w:b/>
          <w:bCs/>
          <w:color w:val="EE0000"/>
        </w:rPr>
        <w:t>Plantilla_informe</w:t>
      </w:r>
      <w:proofErr w:type="spellEnd"/>
      <w:r w:rsidR="0099260E">
        <w:rPr>
          <w:b/>
          <w:bCs/>
          <w:color w:val="EE0000"/>
        </w:rPr>
        <w:t xml:space="preserve"> </w:t>
      </w:r>
      <w:r w:rsidR="00684BF6">
        <w:rPr>
          <w:b/>
          <w:bCs/>
          <w:color w:val="EE0000"/>
        </w:rPr>
        <w:t xml:space="preserve">en formato </w:t>
      </w:r>
      <w:r w:rsidR="0099260E">
        <w:rPr>
          <w:b/>
          <w:bCs/>
          <w:color w:val="EE0000"/>
        </w:rPr>
        <w:t>PDF</w:t>
      </w:r>
      <w:r w:rsidR="00323ACA" w:rsidRPr="00323ACA">
        <w:rPr>
          <w:b/>
          <w:bCs/>
          <w:color w:val="EE0000"/>
        </w:rPr>
        <w:t>.</w:t>
      </w:r>
      <w:r w:rsidR="00323ACA" w:rsidRPr="00323ACA">
        <w:rPr>
          <w:color w:val="EE0000"/>
        </w:rPr>
        <w:t xml:space="preserve"> </w:t>
      </w:r>
      <w:r w:rsidR="00323ACA">
        <w:t xml:space="preserve"> </w:t>
      </w:r>
    </w:p>
    <w:p w14:paraId="6714A442" w14:textId="77777777" w:rsidR="00684BF6" w:rsidRDefault="00684BF6" w:rsidP="004B36E6"/>
    <w:p w14:paraId="69C3F116" w14:textId="0B3F460E" w:rsidR="00455212" w:rsidRDefault="00C55715" w:rsidP="00455212">
      <w:pPr>
        <w:pStyle w:val="Prrafodelista"/>
        <w:numPr>
          <w:ilvl w:val="0"/>
          <w:numId w:val="24"/>
        </w:numPr>
      </w:pPr>
      <w:r>
        <w:t>Nota: si la actividad la realizan de forma grupal</w:t>
      </w:r>
      <w:r w:rsidR="00316A73">
        <w:t xml:space="preserve"> todos los</w:t>
      </w:r>
      <w:r>
        <w:t xml:space="preserve"> integrantes debe publicar el enlace a su respectivo perfil en GitHub</w:t>
      </w:r>
      <w:r w:rsidR="00D85FD7">
        <w:t xml:space="preserve"> e incluir los enlaces al final del informe.</w:t>
      </w:r>
    </w:p>
    <w:p w14:paraId="71434CC1" w14:textId="09530A9C" w:rsidR="001F0D4E" w:rsidRDefault="001F0D4E" w:rsidP="001F0D4E">
      <w:pPr>
        <w:pStyle w:val="Prrafodelista"/>
        <w:numPr>
          <w:ilvl w:val="0"/>
          <w:numId w:val="24"/>
        </w:numPr>
      </w:pPr>
      <w:r>
        <w:t>Cada una de las líneas debe estar comentada con la respectiva descripción de que realiza cada instrucción</w:t>
      </w:r>
      <w:r w:rsidRPr="006732B3">
        <w:t>.</w:t>
      </w:r>
    </w:p>
    <w:p w14:paraId="655EFE66" w14:textId="60FE6C9D" w:rsidR="00280928" w:rsidRPr="00E05291" w:rsidRDefault="00E05291" w:rsidP="00280928">
      <w:pPr>
        <w:rPr>
          <w:b/>
          <w:bCs/>
        </w:rPr>
      </w:pPr>
      <w:r w:rsidRPr="00E05291">
        <w:rPr>
          <w:b/>
          <w:bCs/>
        </w:rPr>
        <w:lastRenderedPageBreak/>
        <w:t>Rúbrica de Evaluación</w:t>
      </w:r>
    </w:p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800"/>
        <w:gridCol w:w="1406"/>
      </w:tblGrid>
      <w:tr w:rsidR="00E05291" w:rsidRPr="00E05291" w14:paraId="7ADE043F" w14:textId="77777777" w:rsidTr="00E05291">
        <w:trPr>
          <w:trHeight w:val="50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354D0FD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</w:pPr>
            <w:r w:rsidRPr="00E05291"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  <w:t>Criterio Evaluación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E235DB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</w:pPr>
            <w:r w:rsidRPr="00E05291"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38D207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</w:pPr>
            <w:r w:rsidRPr="00E05291"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  <w:t>Porcentaje</w:t>
            </w:r>
          </w:p>
        </w:tc>
      </w:tr>
      <w:tr w:rsidR="00E05291" w:rsidRPr="00E05291" w14:paraId="70A82241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5DD73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Análisis del código base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424C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Identificación de riegos y explicación técnica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515F5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E05291" w:rsidRPr="00E05291" w14:paraId="26939EF2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71809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Optimización del código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1E5C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Aplica técnicas de optimización eliminando </w:t>
            </w:r>
            <w:proofErr w:type="spellStart"/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stalls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8A75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30%</w:t>
            </w:r>
          </w:p>
        </w:tc>
      </w:tr>
      <w:tr w:rsidR="00E05291" w:rsidRPr="00E05291" w14:paraId="27A60AF1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567E2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Resultados y métricas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04E4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Tablas comparativas con datos correctos del cálculo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B9D14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E05291" w:rsidRPr="00E05291" w14:paraId="320543EB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E9100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Justificación técnica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717B" w14:textId="766AA318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Explicación </w:t>
            </w:r>
            <w:r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técnica </w:t>
            </w: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del proceso de optimización aplicado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7CA2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E05291" w:rsidRPr="00E05291" w14:paraId="18EDCE98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6BE3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Formato y presentación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8AF4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Utiliza plantilla informe y cargue código </w:t>
            </w:r>
            <w:proofErr w:type="spellStart"/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Github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D81E9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10%</w:t>
            </w:r>
          </w:p>
        </w:tc>
      </w:tr>
    </w:tbl>
    <w:p w14:paraId="723D6B5A" w14:textId="77777777" w:rsidR="00E05291" w:rsidRDefault="00E05291" w:rsidP="00280928"/>
    <w:p w14:paraId="6FE2F7A4" w14:textId="77777777" w:rsidR="001F0D4E" w:rsidRPr="006732B3" w:rsidRDefault="001F0D4E" w:rsidP="00D85FD7">
      <w:pPr>
        <w:pStyle w:val="Prrafodelista"/>
        <w:ind w:left="284"/>
      </w:pPr>
    </w:p>
    <w:sectPr w:rsidR="001F0D4E" w:rsidRPr="006732B3" w:rsidSect="00086720">
      <w:headerReference w:type="default" r:id="rId9"/>
      <w:footerReference w:type="default" r:id="rId10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CB944" w14:textId="77777777" w:rsidR="00C0639B" w:rsidRDefault="00C0639B" w:rsidP="00C50246">
      <w:pPr>
        <w:spacing w:line="240" w:lineRule="auto"/>
      </w:pPr>
      <w:r>
        <w:separator/>
      </w:r>
    </w:p>
  </w:endnote>
  <w:endnote w:type="continuationSeparator" w:id="0">
    <w:p w14:paraId="18077380" w14:textId="77777777" w:rsidR="00C0639B" w:rsidRDefault="00C0639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viar Dreams">
    <w:panose1 w:val="020B0402020204020504"/>
    <w:charset w:val="00"/>
    <w:family w:val="swiss"/>
    <w:pitch w:val="variable"/>
    <w:sig w:usb0="A00002AF" w:usb1="500000E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295C9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9AFD0BB" wp14:editId="28E775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ADA91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5521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39AFD0BB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47ADA91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5521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5286C74A" wp14:editId="1798457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0AA893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286C74A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4D0AA893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48F9155D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455212">
      <w:t>5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4851D" w14:textId="77777777" w:rsidR="00C0639B" w:rsidRDefault="00C0639B" w:rsidP="00C50246">
      <w:pPr>
        <w:spacing w:line="240" w:lineRule="auto"/>
      </w:pPr>
      <w:r>
        <w:separator/>
      </w:r>
    </w:p>
  </w:footnote>
  <w:footnote w:type="continuationSeparator" w:id="0">
    <w:p w14:paraId="501A2486" w14:textId="77777777" w:rsidR="00C0639B" w:rsidRDefault="00C0639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1BE40651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1FE69DE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83025D2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A27974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7736F249" w14:textId="77777777" w:rsidTr="001924C8">
      <w:trPr>
        <w:trHeight w:val="342"/>
      </w:trPr>
      <w:tc>
        <w:tcPr>
          <w:tcW w:w="2552" w:type="dxa"/>
          <w:vMerge w:val="restart"/>
        </w:tcPr>
        <w:p w14:paraId="15D324C0" w14:textId="77777777" w:rsidR="00A90972" w:rsidRPr="00472B27" w:rsidRDefault="00455212" w:rsidP="00C65063">
          <w:pPr>
            <w:pStyle w:val="Textocajaactividades"/>
          </w:pPr>
          <w:r>
            <w:t>Estructura de Computadores</w:t>
          </w:r>
        </w:p>
      </w:tc>
      <w:tc>
        <w:tcPr>
          <w:tcW w:w="3827" w:type="dxa"/>
        </w:tcPr>
        <w:p w14:paraId="60358CA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0160BCC8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8A4A4D6" w14:textId="77777777" w:rsidTr="001924C8">
      <w:trPr>
        <w:trHeight w:val="342"/>
      </w:trPr>
      <w:tc>
        <w:tcPr>
          <w:tcW w:w="2552" w:type="dxa"/>
          <w:vMerge/>
        </w:tcPr>
        <w:p w14:paraId="11F9CC1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371841A3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89AE088" w14:textId="77777777" w:rsidR="00A90972" w:rsidRDefault="00A90972" w:rsidP="00A90972">
          <w:pPr>
            <w:pStyle w:val="Encabezado"/>
          </w:pPr>
        </w:p>
      </w:tc>
    </w:tr>
  </w:tbl>
  <w:p w14:paraId="4F548101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BEC7EB0"/>
    <w:multiLevelType w:val="hybridMultilevel"/>
    <w:tmpl w:val="03D697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3A45EE7"/>
    <w:multiLevelType w:val="hybridMultilevel"/>
    <w:tmpl w:val="2D5A31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BE26EC1"/>
    <w:multiLevelType w:val="multilevel"/>
    <w:tmpl w:val="FCB6914A"/>
    <w:numStyleLink w:val="VietasUNIRcombinada"/>
  </w:abstractNum>
  <w:abstractNum w:abstractNumId="18" w15:restartNumberingAfterBreak="0">
    <w:nsid w:val="4D255449"/>
    <w:multiLevelType w:val="multilevel"/>
    <w:tmpl w:val="B37C3B20"/>
    <w:numStyleLink w:val="VietasUNIR"/>
  </w:abstractNum>
  <w:abstractNum w:abstractNumId="19" w15:restartNumberingAfterBreak="0">
    <w:nsid w:val="59902F2D"/>
    <w:multiLevelType w:val="hybridMultilevel"/>
    <w:tmpl w:val="3208D2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74218A6"/>
    <w:multiLevelType w:val="multilevel"/>
    <w:tmpl w:val="B37C3B20"/>
    <w:numStyleLink w:val="VietasUNIR"/>
  </w:abstractNum>
  <w:abstractNum w:abstractNumId="22" w15:restartNumberingAfterBreak="0">
    <w:nsid w:val="68EB5908"/>
    <w:multiLevelType w:val="multilevel"/>
    <w:tmpl w:val="B37C3B20"/>
    <w:numStyleLink w:val="VietasUNIR"/>
  </w:abstractNum>
  <w:abstractNum w:abstractNumId="2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C542083"/>
    <w:multiLevelType w:val="multilevel"/>
    <w:tmpl w:val="B0E0186E"/>
    <w:numStyleLink w:val="NmeracinTest"/>
  </w:abstractNum>
  <w:abstractNum w:abstractNumId="25" w15:restartNumberingAfterBreak="0">
    <w:nsid w:val="7D254355"/>
    <w:multiLevelType w:val="multilevel"/>
    <w:tmpl w:val="B37C3B20"/>
    <w:numStyleLink w:val="VietasUNIR"/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59978922">
    <w:abstractNumId w:val="0"/>
  </w:num>
  <w:num w:numId="2" w16cid:durableId="1428190730">
    <w:abstractNumId w:val="15"/>
  </w:num>
  <w:num w:numId="3" w16cid:durableId="1373773399">
    <w:abstractNumId w:val="25"/>
  </w:num>
  <w:num w:numId="4" w16cid:durableId="1992900114">
    <w:abstractNumId w:val="16"/>
  </w:num>
  <w:num w:numId="5" w16cid:durableId="292178018">
    <w:abstractNumId w:val="8"/>
  </w:num>
  <w:num w:numId="6" w16cid:durableId="1330787884">
    <w:abstractNumId w:val="4"/>
  </w:num>
  <w:num w:numId="7" w16cid:durableId="1885168705">
    <w:abstractNumId w:val="20"/>
  </w:num>
  <w:num w:numId="8" w16cid:durableId="2067529964">
    <w:abstractNumId w:val="7"/>
  </w:num>
  <w:num w:numId="9" w16cid:durableId="2071998951">
    <w:abstractNumId w:val="23"/>
  </w:num>
  <w:num w:numId="10" w16cid:durableId="986738997">
    <w:abstractNumId w:val="1"/>
  </w:num>
  <w:num w:numId="11" w16cid:durableId="2134205764">
    <w:abstractNumId w:val="26"/>
  </w:num>
  <w:num w:numId="12" w16cid:durableId="559092953">
    <w:abstractNumId w:val="3"/>
  </w:num>
  <w:num w:numId="13" w16cid:durableId="2078553174">
    <w:abstractNumId w:val="11"/>
  </w:num>
  <w:num w:numId="14" w16cid:durableId="1470368215">
    <w:abstractNumId w:val="13"/>
  </w:num>
  <w:num w:numId="15" w16cid:durableId="1242568004">
    <w:abstractNumId w:val="22"/>
  </w:num>
  <w:num w:numId="16" w16cid:durableId="860238303">
    <w:abstractNumId w:val="18"/>
  </w:num>
  <w:num w:numId="17" w16cid:durableId="586572581">
    <w:abstractNumId w:val="12"/>
  </w:num>
  <w:num w:numId="18" w16cid:durableId="603221392">
    <w:abstractNumId w:val="24"/>
  </w:num>
  <w:num w:numId="19" w16cid:durableId="1827277118">
    <w:abstractNumId w:val="5"/>
  </w:num>
  <w:num w:numId="20" w16cid:durableId="971061053">
    <w:abstractNumId w:val="10"/>
  </w:num>
  <w:num w:numId="21" w16cid:durableId="15037298">
    <w:abstractNumId w:val="17"/>
  </w:num>
  <w:num w:numId="22" w16cid:durableId="1214194680">
    <w:abstractNumId w:val="9"/>
  </w:num>
  <w:num w:numId="23" w16cid:durableId="777261004">
    <w:abstractNumId w:val="6"/>
  </w:num>
  <w:num w:numId="24" w16cid:durableId="1002198756">
    <w:abstractNumId w:val="21"/>
  </w:num>
  <w:num w:numId="25" w16cid:durableId="600189227">
    <w:abstractNumId w:val="14"/>
  </w:num>
  <w:num w:numId="26" w16cid:durableId="248806198">
    <w:abstractNumId w:val="2"/>
  </w:num>
  <w:num w:numId="27" w16cid:durableId="1808666279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066D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0D4E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5C24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0928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1351A"/>
    <w:rsid w:val="00316A73"/>
    <w:rsid w:val="00320378"/>
    <w:rsid w:val="003224A0"/>
    <w:rsid w:val="00323ACA"/>
    <w:rsid w:val="00327C72"/>
    <w:rsid w:val="00330DE5"/>
    <w:rsid w:val="003369FB"/>
    <w:rsid w:val="0034363F"/>
    <w:rsid w:val="00351EC2"/>
    <w:rsid w:val="00361683"/>
    <w:rsid w:val="00363DED"/>
    <w:rsid w:val="003727E3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5B0"/>
    <w:rsid w:val="00446F8B"/>
    <w:rsid w:val="004476D3"/>
    <w:rsid w:val="004478AD"/>
    <w:rsid w:val="00455212"/>
    <w:rsid w:val="00455BA7"/>
    <w:rsid w:val="004567F9"/>
    <w:rsid w:val="00466671"/>
    <w:rsid w:val="00472B27"/>
    <w:rsid w:val="004A07D1"/>
    <w:rsid w:val="004A1A48"/>
    <w:rsid w:val="004B36E6"/>
    <w:rsid w:val="004B7249"/>
    <w:rsid w:val="004C4ABD"/>
    <w:rsid w:val="004D4F93"/>
    <w:rsid w:val="004E1547"/>
    <w:rsid w:val="004E5487"/>
    <w:rsid w:val="004F1492"/>
    <w:rsid w:val="004F5D83"/>
    <w:rsid w:val="0050234E"/>
    <w:rsid w:val="00507E5B"/>
    <w:rsid w:val="005131BE"/>
    <w:rsid w:val="005202C0"/>
    <w:rsid w:val="005217F2"/>
    <w:rsid w:val="00525591"/>
    <w:rsid w:val="005326C2"/>
    <w:rsid w:val="005366C0"/>
    <w:rsid w:val="005463ED"/>
    <w:rsid w:val="00551A69"/>
    <w:rsid w:val="00555B62"/>
    <w:rsid w:val="005634DA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84BF6"/>
    <w:rsid w:val="006A210E"/>
    <w:rsid w:val="006B683F"/>
    <w:rsid w:val="006C52A0"/>
    <w:rsid w:val="006C7BB7"/>
    <w:rsid w:val="006D1870"/>
    <w:rsid w:val="006E3957"/>
    <w:rsid w:val="006E79BD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BA9"/>
    <w:rsid w:val="008745E4"/>
    <w:rsid w:val="008807AF"/>
    <w:rsid w:val="0088459B"/>
    <w:rsid w:val="008A5288"/>
    <w:rsid w:val="008B16BB"/>
    <w:rsid w:val="008B6154"/>
    <w:rsid w:val="008C09DB"/>
    <w:rsid w:val="008D2E81"/>
    <w:rsid w:val="008E1670"/>
    <w:rsid w:val="008F0709"/>
    <w:rsid w:val="008F0D9B"/>
    <w:rsid w:val="008F1E4C"/>
    <w:rsid w:val="009020EE"/>
    <w:rsid w:val="00917348"/>
    <w:rsid w:val="00921D25"/>
    <w:rsid w:val="00935FD2"/>
    <w:rsid w:val="009400C5"/>
    <w:rsid w:val="009422F1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260E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24CF4"/>
    <w:rsid w:val="00A4761C"/>
    <w:rsid w:val="00A60E8D"/>
    <w:rsid w:val="00A67DBC"/>
    <w:rsid w:val="00A71D6D"/>
    <w:rsid w:val="00A76AA2"/>
    <w:rsid w:val="00A76D45"/>
    <w:rsid w:val="00A90972"/>
    <w:rsid w:val="00A9140C"/>
    <w:rsid w:val="00A93240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C33C0"/>
    <w:rsid w:val="00BE65ED"/>
    <w:rsid w:val="00BF4B49"/>
    <w:rsid w:val="00C006FD"/>
    <w:rsid w:val="00C01390"/>
    <w:rsid w:val="00C02629"/>
    <w:rsid w:val="00C0639B"/>
    <w:rsid w:val="00C16D13"/>
    <w:rsid w:val="00C26997"/>
    <w:rsid w:val="00C27904"/>
    <w:rsid w:val="00C34C2E"/>
    <w:rsid w:val="00C37777"/>
    <w:rsid w:val="00C446B8"/>
    <w:rsid w:val="00C4595C"/>
    <w:rsid w:val="00C50246"/>
    <w:rsid w:val="00C55715"/>
    <w:rsid w:val="00C65063"/>
    <w:rsid w:val="00C67873"/>
    <w:rsid w:val="00C84644"/>
    <w:rsid w:val="00C8543E"/>
    <w:rsid w:val="00C870D5"/>
    <w:rsid w:val="00C876E4"/>
    <w:rsid w:val="00C92BE5"/>
    <w:rsid w:val="00C9773A"/>
    <w:rsid w:val="00CB7E38"/>
    <w:rsid w:val="00CC15F6"/>
    <w:rsid w:val="00CC22FD"/>
    <w:rsid w:val="00CD7181"/>
    <w:rsid w:val="00CF1CAE"/>
    <w:rsid w:val="00D05107"/>
    <w:rsid w:val="00D062CC"/>
    <w:rsid w:val="00D1089E"/>
    <w:rsid w:val="00D11930"/>
    <w:rsid w:val="00D11ECE"/>
    <w:rsid w:val="00D17377"/>
    <w:rsid w:val="00D21CDC"/>
    <w:rsid w:val="00D30434"/>
    <w:rsid w:val="00D30D9E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5FD7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D47E3"/>
    <w:rsid w:val="00DE4822"/>
    <w:rsid w:val="00DF0BC0"/>
    <w:rsid w:val="00DF784B"/>
    <w:rsid w:val="00E05291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3FF8"/>
    <w:rsid w:val="00EA52F6"/>
    <w:rsid w:val="00EA61E7"/>
    <w:rsid w:val="00EB17CF"/>
    <w:rsid w:val="00EB5FE2"/>
    <w:rsid w:val="00EC2261"/>
    <w:rsid w:val="00EC4F65"/>
    <w:rsid w:val="00EC5448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34B4"/>
    <w:rsid w:val="00F140A7"/>
    <w:rsid w:val="00F154BB"/>
    <w:rsid w:val="00F15EA0"/>
    <w:rsid w:val="00F16F2F"/>
    <w:rsid w:val="00F22D8E"/>
    <w:rsid w:val="00F3027B"/>
    <w:rsid w:val="00F34BE1"/>
    <w:rsid w:val="00F403FC"/>
    <w:rsid w:val="00F4274A"/>
    <w:rsid w:val="00F46137"/>
    <w:rsid w:val="00F5055C"/>
    <w:rsid w:val="00F617AA"/>
    <w:rsid w:val="00F63170"/>
    <w:rsid w:val="00F643DE"/>
    <w:rsid w:val="00F65B6D"/>
    <w:rsid w:val="00F719D6"/>
    <w:rsid w:val="00F736A2"/>
    <w:rsid w:val="00F77A3B"/>
    <w:rsid w:val="00FA5FF9"/>
    <w:rsid w:val="00FB0A6F"/>
    <w:rsid w:val="00FC582A"/>
    <w:rsid w:val="00FD1A84"/>
    <w:rsid w:val="00FD1B45"/>
    <w:rsid w:val="00FD6625"/>
    <w:rsid w:val="00FD7A4E"/>
    <w:rsid w:val="00FE2656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99AFD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643D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134B4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34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34B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CC3E8-FD49-43EF-A5A7-45D63EF91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PlantillaUNIR</Template>
  <TotalTime>2</TotalTime>
  <Pages>4</Pages>
  <Words>680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Deivis Eduard Ramirez Martinez</cp:lastModifiedBy>
  <cp:revision>2</cp:revision>
  <cp:lastPrinted>2025-08-08T02:10:00Z</cp:lastPrinted>
  <dcterms:created xsi:type="dcterms:W3CDTF">2026-08-01T00:44:00Z</dcterms:created>
  <dcterms:modified xsi:type="dcterms:W3CDTF">2026-08-01T00:44:00Z</dcterms:modified>
</cp:coreProperties>
</file>